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6F70" w14:textId="77777777" w:rsidR="001A4335" w:rsidRPr="00750941" w:rsidRDefault="001A4335" w:rsidP="00750941"/>
    <w:sectPr w:rsidR="001A4335" w:rsidRPr="00750941" w:rsidSect="00BF1F09">
      <w:footerReference w:type="default" r:id="rId11"/>
      <w:pgSz w:w="11906" w:h="16838" w:code="9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437CB" w14:textId="77777777" w:rsidR="00BC6A8A" w:rsidRPr="00A5591B" w:rsidRDefault="00BC6A8A" w:rsidP="00DC6768">
      <w:pPr>
        <w:spacing w:after="0" w:line="240" w:lineRule="auto"/>
      </w:pPr>
      <w:r w:rsidRPr="00A5591B">
        <w:separator/>
      </w:r>
    </w:p>
  </w:endnote>
  <w:endnote w:type="continuationSeparator" w:id="0">
    <w:p w14:paraId="7D95B9BD" w14:textId="77777777" w:rsidR="00BC6A8A" w:rsidRPr="00A5591B" w:rsidRDefault="00BC6A8A" w:rsidP="00DC6768">
      <w:pPr>
        <w:spacing w:after="0" w:line="240" w:lineRule="auto"/>
      </w:pPr>
      <w:r w:rsidRPr="00A559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ziu IosevkaCC Slab SC">
    <w:panose1 w:val="02000509000000000000"/>
    <w:charset w:val="86"/>
    <w:family w:val="modern"/>
    <w:pitch w:val="fixed"/>
    <w:sig w:usb0="E00002FF" w:usb1="5A4FFCFB" w:usb2="00040012" w:usb3="00000000" w:csb0="0004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518146"/>
      <w:docPartObj>
        <w:docPartGallery w:val="Page Numbers (Bottom of Page)"/>
        <w:docPartUnique/>
      </w:docPartObj>
    </w:sdtPr>
    <w:sdtContent>
      <w:p w14:paraId="53C50101" w14:textId="77777777" w:rsidR="00DC6768" w:rsidRPr="00A5591B" w:rsidRDefault="00DC6768">
        <w:pPr>
          <w:pStyle w:val="ad"/>
          <w:jc w:val="center"/>
        </w:pPr>
        <w:r w:rsidRPr="00A5591B">
          <w:fldChar w:fldCharType="begin"/>
        </w:r>
        <w:r w:rsidRPr="00A5591B">
          <w:instrText xml:space="preserve"> PAGE   \* MERGEFORMAT </w:instrText>
        </w:r>
        <w:r w:rsidRPr="00A5591B">
          <w:fldChar w:fldCharType="separate"/>
        </w:r>
        <w:r w:rsidRPr="00A5591B">
          <w:t>2</w:t>
        </w:r>
        <w:r w:rsidRPr="00A5591B">
          <w:fldChar w:fldCharType="end"/>
        </w:r>
      </w:p>
    </w:sdtContent>
  </w:sdt>
  <w:p w14:paraId="47C459E8" w14:textId="77777777" w:rsidR="00DC6768" w:rsidRPr="00A5591B" w:rsidRDefault="00DC67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2C958" w14:textId="77777777" w:rsidR="00BC6A8A" w:rsidRPr="00A5591B" w:rsidRDefault="00BC6A8A" w:rsidP="00DC6768">
      <w:pPr>
        <w:spacing w:after="0" w:line="240" w:lineRule="auto"/>
      </w:pPr>
      <w:r w:rsidRPr="00A5591B">
        <w:separator/>
      </w:r>
    </w:p>
  </w:footnote>
  <w:footnote w:type="continuationSeparator" w:id="0">
    <w:p w14:paraId="52280E2A" w14:textId="77777777" w:rsidR="00BC6A8A" w:rsidRPr="00A5591B" w:rsidRDefault="00BC6A8A" w:rsidP="00DC6768">
      <w:pPr>
        <w:spacing w:after="0" w:line="240" w:lineRule="auto"/>
      </w:pPr>
      <w:r w:rsidRPr="00A5591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88D"/>
    <w:multiLevelType w:val="multilevel"/>
    <w:tmpl w:val="155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7538"/>
    <w:multiLevelType w:val="multilevel"/>
    <w:tmpl w:val="5C5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7E1B"/>
    <w:multiLevelType w:val="multilevel"/>
    <w:tmpl w:val="718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604C"/>
    <w:multiLevelType w:val="multilevel"/>
    <w:tmpl w:val="076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016EB"/>
    <w:multiLevelType w:val="multilevel"/>
    <w:tmpl w:val="E7E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D42E0"/>
    <w:multiLevelType w:val="multilevel"/>
    <w:tmpl w:val="C09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631C6"/>
    <w:multiLevelType w:val="multilevel"/>
    <w:tmpl w:val="472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87549"/>
    <w:multiLevelType w:val="multilevel"/>
    <w:tmpl w:val="7EF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F23C5"/>
    <w:multiLevelType w:val="multilevel"/>
    <w:tmpl w:val="FE8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D232A"/>
    <w:multiLevelType w:val="multilevel"/>
    <w:tmpl w:val="717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8735">
    <w:abstractNumId w:val="5"/>
  </w:num>
  <w:num w:numId="2" w16cid:durableId="1326397944">
    <w:abstractNumId w:val="6"/>
  </w:num>
  <w:num w:numId="3" w16cid:durableId="711923270">
    <w:abstractNumId w:val="1"/>
  </w:num>
  <w:num w:numId="4" w16cid:durableId="969897939">
    <w:abstractNumId w:val="4"/>
  </w:num>
  <w:num w:numId="5" w16cid:durableId="1541212089">
    <w:abstractNumId w:val="7"/>
  </w:num>
  <w:num w:numId="6" w16cid:durableId="432173024">
    <w:abstractNumId w:val="0"/>
  </w:num>
  <w:num w:numId="7" w16cid:durableId="281805473">
    <w:abstractNumId w:val="2"/>
  </w:num>
  <w:num w:numId="8" w16cid:durableId="616134204">
    <w:abstractNumId w:val="3"/>
  </w:num>
  <w:num w:numId="9" w16cid:durableId="1288972764">
    <w:abstractNumId w:val="9"/>
  </w:num>
  <w:num w:numId="10" w16cid:durableId="2123838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720"/>
  <w:defaultTableStyle w:val="3Lin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41"/>
    <w:rsid w:val="0000706C"/>
    <w:rsid w:val="000122F7"/>
    <w:rsid w:val="00020161"/>
    <w:rsid w:val="00032D8D"/>
    <w:rsid w:val="000467D9"/>
    <w:rsid w:val="000475CD"/>
    <w:rsid w:val="00051595"/>
    <w:rsid w:val="00054382"/>
    <w:rsid w:val="000611AC"/>
    <w:rsid w:val="0006467B"/>
    <w:rsid w:val="00070625"/>
    <w:rsid w:val="000828DD"/>
    <w:rsid w:val="00084E96"/>
    <w:rsid w:val="0009025C"/>
    <w:rsid w:val="00091755"/>
    <w:rsid w:val="00094BE7"/>
    <w:rsid w:val="00095821"/>
    <w:rsid w:val="000A0740"/>
    <w:rsid w:val="000B2825"/>
    <w:rsid w:val="000D547A"/>
    <w:rsid w:val="000D5664"/>
    <w:rsid w:val="000E15ED"/>
    <w:rsid w:val="000E579F"/>
    <w:rsid w:val="000E6C4C"/>
    <w:rsid w:val="000E7CA6"/>
    <w:rsid w:val="001174CC"/>
    <w:rsid w:val="001234C5"/>
    <w:rsid w:val="001253E2"/>
    <w:rsid w:val="0012595F"/>
    <w:rsid w:val="001310BF"/>
    <w:rsid w:val="001606ED"/>
    <w:rsid w:val="00164B17"/>
    <w:rsid w:val="00177EC6"/>
    <w:rsid w:val="00180910"/>
    <w:rsid w:val="00183869"/>
    <w:rsid w:val="00183DAF"/>
    <w:rsid w:val="001919A9"/>
    <w:rsid w:val="0019569D"/>
    <w:rsid w:val="001A3F10"/>
    <w:rsid w:val="001A4335"/>
    <w:rsid w:val="001A748F"/>
    <w:rsid w:val="001C15DA"/>
    <w:rsid w:val="001D0501"/>
    <w:rsid w:val="001D421D"/>
    <w:rsid w:val="001D61CB"/>
    <w:rsid w:val="001E4E48"/>
    <w:rsid w:val="001F47A5"/>
    <w:rsid w:val="0023735B"/>
    <w:rsid w:val="00237692"/>
    <w:rsid w:val="00237A37"/>
    <w:rsid w:val="00250EA3"/>
    <w:rsid w:val="00251B3A"/>
    <w:rsid w:val="00270CEE"/>
    <w:rsid w:val="002723BA"/>
    <w:rsid w:val="00275D12"/>
    <w:rsid w:val="002764B3"/>
    <w:rsid w:val="00290324"/>
    <w:rsid w:val="002C0DAE"/>
    <w:rsid w:val="002D6021"/>
    <w:rsid w:val="002E3EAA"/>
    <w:rsid w:val="002F0BB9"/>
    <w:rsid w:val="00321BA6"/>
    <w:rsid w:val="00324CE3"/>
    <w:rsid w:val="00352424"/>
    <w:rsid w:val="0036072E"/>
    <w:rsid w:val="003612DD"/>
    <w:rsid w:val="0036582B"/>
    <w:rsid w:val="00371049"/>
    <w:rsid w:val="003B459B"/>
    <w:rsid w:val="003B697A"/>
    <w:rsid w:val="003C4935"/>
    <w:rsid w:val="003D1111"/>
    <w:rsid w:val="003D124C"/>
    <w:rsid w:val="003D35CA"/>
    <w:rsid w:val="003D4380"/>
    <w:rsid w:val="003D71FD"/>
    <w:rsid w:val="003F0B4F"/>
    <w:rsid w:val="00401FCE"/>
    <w:rsid w:val="00407422"/>
    <w:rsid w:val="00437932"/>
    <w:rsid w:val="00440921"/>
    <w:rsid w:val="0044349E"/>
    <w:rsid w:val="00444A68"/>
    <w:rsid w:val="0046432A"/>
    <w:rsid w:val="00476DDD"/>
    <w:rsid w:val="0048186B"/>
    <w:rsid w:val="00483627"/>
    <w:rsid w:val="004869AB"/>
    <w:rsid w:val="00491376"/>
    <w:rsid w:val="00496046"/>
    <w:rsid w:val="00497F79"/>
    <w:rsid w:val="004A53D9"/>
    <w:rsid w:val="004B4B24"/>
    <w:rsid w:val="004C7D0B"/>
    <w:rsid w:val="004D60BE"/>
    <w:rsid w:val="004D687C"/>
    <w:rsid w:val="004E50AA"/>
    <w:rsid w:val="005109D6"/>
    <w:rsid w:val="005122E8"/>
    <w:rsid w:val="00535E00"/>
    <w:rsid w:val="00545F7B"/>
    <w:rsid w:val="00554E25"/>
    <w:rsid w:val="00556E8D"/>
    <w:rsid w:val="005705DF"/>
    <w:rsid w:val="00591CE5"/>
    <w:rsid w:val="005A46A8"/>
    <w:rsid w:val="005A4E9A"/>
    <w:rsid w:val="005C1087"/>
    <w:rsid w:val="005C2FB5"/>
    <w:rsid w:val="005D66FC"/>
    <w:rsid w:val="005E2CA6"/>
    <w:rsid w:val="005E5AD8"/>
    <w:rsid w:val="00602900"/>
    <w:rsid w:val="0061140D"/>
    <w:rsid w:val="00611EE7"/>
    <w:rsid w:val="00614C14"/>
    <w:rsid w:val="0061632D"/>
    <w:rsid w:val="006168BB"/>
    <w:rsid w:val="006246BE"/>
    <w:rsid w:val="006518A9"/>
    <w:rsid w:val="00656E4B"/>
    <w:rsid w:val="00661185"/>
    <w:rsid w:val="00661BCF"/>
    <w:rsid w:val="0067307D"/>
    <w:rsid w:val="00674EE1"/>
    <w:rsid w:val="00676838"/>
    <w:rsid w:val="00677CBA"/>
    <w:rsid w:val="00683765"/>
    <w:rsid w:val="00683AD4"/>
    <w:rsid w:val="006C2D2C"/>
    <w:rsid w:val="006C5153"/>
    <w:rsid w:val="006F0940"/>
    <w:rsid w:val="006F7C5A"/>
    <w:rsid w:val="00702F7C"/>
    <w:rsid w:val="00705913"/>
    <w:rsid w:val="007072B8"/>
    <w:rsid w:val="00726BD3"/>
    <w:rsid w:val="00727D39"/>
    <w:rsid w:val="00734E50"/>
    <w:rsid w:val="0074463A"/>
    <w:rsid w:val="00744C74"/>
    <w:rsid w:val="00750941"/>
    <w:rsid w:val="00751059"/>
    <w:rsid w:val="00755FCF"/>
    <w:rsid w:val="0076009D"/>
    <w:rsid w:val="0077642A"/>
    <w:rsid w:val="007A54FD"/>
    <w:rsid w:val="007A6B28"/>
    <w:rsid w:val="007B7F78"/>
    <w:rsid w:val="007C73EA"/>
    <w:rsid w:val="007D4ABF"/>
    <w:rsid w:val="0081356A"/>
    <w:rsid w:val="00820138"/>
    <w:rsid w:val="008273F9"/>
    <w:rsid w:val="00827B41"/>
    <w:rsid w:val="00834447"/>
    <w:rsid w:val="0083580E"/>
    <w:rsid w:val="00842C7C"/>
    <w:rsid w:val="00846992"/>
    <w:rsid w:val="008509DC"/>
    <w:rsid w:val="00850C52"/>
    <w:rsid w:val="008532A8"/>
    <w:rsid w:val="00854003"/>
    <w:rsid w:val="00866BE3"/>
    <w:rsid w:val="008672B8"/>
    <w:rsid w:val="00871496"/>
    <w:rsid w:val="00871866"/>
    <w:rsid w:val="0087232F"/>
    <w:rsid w:val="00872D86"/>
    <w:rsid w:val="00880FF4"/>
    <w:rsid w:val="008811D2"/>
    <w:rsid w:val="0088421C"/>
    <w:rsid w:val="008A2747"/>
    <w:rsid w:val="008A4A16"/>
    <w:rsid w:val="008B1D28"/>
    <w:rsid w:val="008B427D"/>
    <w:rsid w:val="008C03BF"/>
    <w:rsid w:val="008D353A"/>
    <w:rsid w:val="008E0DB9"/>
    <w:rsid w:val="008E4C00"/>
    <w:rsid w:val="00903969"/>
    <w:rsid w:val="00910EC5"/>
    <w:rsid w:val="00912D11"/>
    <w:rsid w:val="0092714F"/>
    <w:rsid w:val="0093412C"/>
    <w:rsid w:val="00957A50"/>
    <w:rsid w:val="00966AB6"/>
    <w:rsid w:val="00987ED2"/>
    <w:rsid w:val="009A61A8"/>
    <w:rsid w:val="009A6361"/>
    <w:rsid w:val="009C10DF"/>
    <w:rsid w:val="009C59CF"/>
    <w:rsid w:val="009D1B6E"/>
    <w:rsid w:val="00A0193A"/>
    <w:rsid w:val="00A110F4"/>
    <w:rsid w:val="00A166B9"/>
    <w:rsid w:val="00A26160"/>
    <w:rsid w:val="00A26589"/>
    <w:rsid w:val="00A30518"/>
    <w:rsid w:val="00A466C5"/>
    <w:rsid w:val="00A5217A"/>
    <w:rsid w:val="00A5591B"/>
    <w:rsid w:val="00A9249F"/>
    <w:rsid w:val="00A934EB"/>
    <w:rsid w:val="00A93F24"/>
    <w:rsid w:val="00A96139"/>
    <w:rsid w:val="00AA037A"/>
    <w:rsid w:val="00AA5125"/>
    <w:rsid w:val="00AB3F9C"/>
    <w:rsid w:val="00AC75AE"/>
    <w:rsid w:val="00AC7B20"/>
    <w:rsid w:val="00AD2CAD"/>
    <w:rsid w:val="00AE7D24"/>
    <w:rsid w:val="00AF33E6"/>
    <w:rsid w:val="00AF7C80"/>
    <w:rsid w:val="00B076A8"/>
    <w:rsid w:val="00B15C73"/>
    <w:rsid w:val="00B20113"/>
    <w:rsid w:val="00B20CF8"/>
    <w:rsid w:val="00B23150"/>
    <w:rsid w:val="00B23C41"/>
    <w:rsid w:val="00B51ED6"/>
    <w:rsid w:val="00B51F77"/>
    <w:rsid w:val="00B5322F"/>
    <w:rsid w:val="00B53930"/>
    <w:rsid w:val="00B5761F"/>
    <w:rsid w:val="00B63077"/>
    <w:rsid w:val="00B67489"/>
    <w:rsid w:val="00B81956"/>
    <w:rsid w:val="00BA1346"/>
    <w:rsid w:val="00BA4117"/>
    <w:rsid w:val="00BA5E30"/>
    <w:rsid w:val="00BB322D"/>
    <w:rsid w:val="00BB6452"/>
    <w:rsid w:val="00BC1CDD"/>
    <w:rsid w:val="00BC6A8A"/>
    <w:rsid w:val="00BD001E"/>
    <w:rsid w:val="00BD1E39"/>
    <w:rsid w:val="00BD27DD"/>
    <w:rsid w:val="00BD501C"/>
    <w:rsid w:val="00BD5CB9"/>
    <w:rsid w:val="00BE23AC"/>
    <w:rsid w:val="00BE493E"/>
    <w:rsid w:val="00BF1B28"/>
    <w:rsid w:val="00BF1F09"/>
    <w:rsid w:val="00BF210E"/>
    <w:rsid w:val="00BF393E"/>
    <w:rsid w:val="00BF5B1E"/>
    <w:rsid w:val="00BF62BA"/>
    <w:rsid w:val="00BF78E2"/>
    <w:rsid w:val="00C07D44"/>
    <w:rsid w:val="00C12932"/>
    <w:rsid w:val="00C15894"/>
    <w:rsid w:val="00C26F4C"/>
    <w:rsid w:val="00C27BFE"/>
    <w:rsid w:val="00C34D69"/>
    <w:rsid w:val="00C756A3"/>
    <w:rsid w:val="00C7743A"/>
    <w:rsid w:val="00C97D5C"/>
    <w:rsid w:val="00CA5396"/>
    <w:rsid w:val="00CB034D"/>
    <w:rsid w:val="00CB1DD4"/>
    <w:rsid w:val="00CB1E13"/>
    <w:rsid w:val="00CF441D"/>
    <w:rsid w:val="00D011A7"/>
    <w:rsid w:val="00D10C0E"/>
    <w:rsid w:val="00D12996"/>
    <w:rsid w:val="00D25B08"/>
    <w:rsid w:val="00D317D6"/>
    <w:rsid w:val="00D32602"/>
    <w:rsid w:val="00D34468"/>
    <w:rsid w:val="00D37CA9"/>
    <w:rsid w:val="00D4489B"/>
    <w:rsid w:val="00D4648D"/>
    <w:rsid w:val="00D501EF"/>
    <w:rsid w:val="00D64354"/>
    <w:rsid w:val="00D857AD"/>
    <w:rsid w:val="00D97A76"/>
    <w:rsid w:val="00DA159A"/>
    <w:rsid w:val="00DA18B9"/>
    <w:rsid w:val="00DA6A2D"/>
    <w:rsid w:val="00DB0FE9"/>
    <w:rsid w:val="00DB3F64"/>
    <w:rsid w:val="00DB7AA7"/>
    <w:rsid w:val="00DC3E5D"/>
    <w:rsid w:val="00DC6768"/>
    <w:rsid w:val="00DD2DB2"/>
    <w:rsid w:val="00DE74E2"/>
    <w:rsid w:val="00DE797F"/>
    <w:rsid w:val="00DF6733"/>
    <w:rsid w:val="00E0681D"/>
    <w:rsid w:val="00E07F38"/>
    <w:rsid w:val="00E32CA1"/>
    <w:rsid w:val="00E3320E"/>
    <w:rsid w:val="00E34DD8"/>
    <w:rsid w:val="00E41875"/>
    <w:rsid w:val="00E50B83"/>
    <w:rsid w:val="00E56C03"/>
    <w:rsid w:val="00E60B98"/>
    <w:rsid w:val="00E60D8F"/>
    <w:rsid w:val="00E7354B"/>
    <w:rsid w:val="00E80722"/>
    <w:rsid w:val="00EA2872"/>
    <w:rsid w:val="00EA49CD"/>
    <w:rsid w:val="00EB162B"/>
    <w:rsid w:val="00EB2605"/>
    <w:rsid w:val="00ED55B8"/>
    <w:rsid w:val="00EE386F"/>
    <w:rsid w:val="00EE7DCD"/>
    <w:rsid w:val="00F026B4"/>
    <w:rsid w:val="00F47BE9"/>
    <w:rsid w:val="00F54192"/>
    <w:rsid w:val="00F61BCF"/>
    <w:rsid w:val="00F62B0F"/>
    <w:rsid w:val="00F77525"/>
    <w:rsid w:val="00F817E1"/>
    <w:rsid w:val="00F86E19"/>
    <w:rsid w:val="00F903ED"/>
    <w:rsid w:val="00FA5D95"/>
    <w:rsid w:val="00FA7E5B"/>
    <w:rsid w:val="00FB1EDB"/>
    <w:rsid w:val="00FC0955"/>
    <w:rsid w:val="00FC540F"/>
    <w:rsid w:val="00FD22BE"/>
    <w:rsid w:val="00FD40FD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F4DEB"/>
  <w15:chartTrackingRefBased/>
  <w15:docId w15:val="{AF7352AF-BDB8-4A04-AEE3-021535BC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9F"/>
    <w:pPr>
      <w:spacing w:line="480" w:lineRule="auto"/>
    </w:pPr>
  </w:style>
  <w:style w:type="paragraph" w:styleId="1">
    <w:name w:val="heading 1"/>
    <w:basedOn w:val="a"/>
    <w:next w:val="a"/>
    <w:link w:val="10"/>
    <w:uiPriority w:val="9"/>
    <w:qFormat/>
    <w:rsid w:val="00A924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2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24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24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987E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4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49F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9249F"/>
    <w:rPr>
      <w:rFonts w:asciiTheme="majorHAnsi" w:eastAsiaTheme="majorEastAsia" w:hAnsiTheme="majorHAnsi" w:cstheme="majorBidi"/>
      <w:b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501EF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D501EF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30">
    <w:name w:val="标题 3 字符"/>
    <w:basedOn w:val="a0"/>
    <w:link w:val="3"/>
    <w:uiPriority w:val="9"/>
    <w:rsid w:val="00A9249F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A9249F"/>
    <w:rPr>
      <w:rFonts w:asciiTheme="majorHAnsi" w:eastAsiaTheme="majorEastAsia" w:hAnsiTheme="majorHAnsi" w:cstheme="majorBidi"/>
      <w:b/>
      <w:iCs/>
    </w:rPr>
  </w:style>
  <w:style w:type="character" w:customStyle="1" w:styleId="50">
    <w:name w:val="标题 5 字符"/>
    <w:basedOn w:val="a0"/>
    <w:link w:val="5"/>
    <w:uiPriority w:val="9"/>
    <w:rsid w:val="00A9249F"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semiHidden/>
    <w:rsid w:val="00A9249F"/>
    <w:rPr>
      <w:rFonts w:asciiTheme="majorHAnsi" w:eastAsiaTheme="majorEastAsia" w:hAnsiTheme="majorHAnsi" w:cstheme="majorBidi"/>
    </w:rPr>
  </w:style>
  <w:style w:type="paragraph" w:styleId="a5">
    <w:name w:val="Subtitle"/>
    <w:basedOn w:val="a"/>
    <w:next w:val="a"/>
    <w:link w:val="a6"/>
    <w:uiPriority w:val="11"/>
    <w:qFormat/>
    <w:rsid w:val="00A9249F"/>
    <w:pPr>
      <w:numPr>
        <w:ilvl w:val="1"/>
      </w:numPr>
      <w:jc w:val="center"/>
    </w:pPr>
    <w:rPr>
      <w:spacing w:val="15"/>
    </w:rPr>
  </w:style>
  <w:style w:type="character" w:customStyle="1" w:styleId="a6">
    <w:name w:val="副标题 字符"/>
    <w:basedOn w:val="a0"/>
    <w:link w:val="a5"/>
    <w:uiPriority w:val="11"/>
    <w:rsid w:val="00A9249F"/>
    <w:rPr>
      <w:spacing w:val="15"/>
    </w:rPr>
  </w:style>
  <w:style w:type="character" w:styleId="a7">
    <w:name w:val="line number"/>
    <w:basedOn w:val="a0"/>
    <w:uiPriority w:val="99"/>
    <w:semiHidden/>
    <w:unhideWhenUsed/>
    <w:rsid w:val="00A9249F"/>
  </w:style>
  <w:style w:type="paragraph" w:styleId="a8">
    <w:name w:val="Revision"/>
    <w:hidden/>
    <w:uiPriority w:val="99"/>
    <w:semiHidden/>
    <w:rsid w:val="00987ED2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987E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87ED2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C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页眉 字符"/>
    <w:basedOn w:val="a0"/>
    <w:link w:val="ab"/>
    <w:uiPriority w:val="99"/>
    <w:rsid w:val="00DC6768"/>
  </w:style>
  <w:style w:type="paragraph" w:styleId="ad">
    <w:name w:val="footer"/>
    <w:basedOn w:val="a"/>
    <w:link w:val="ae"/>
    <w:uiPriority w:val="99"/>
    <w:unhideWhenUsed/>
    <w:rsid w:val="00DC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页脚 字符"/>
    <w:basedOn w:val="a0"/>
    <w:link w:val="ad"/>
    <w:uiPriority w:val="99"/>
    <w:rsid w:val="00DC6768"/>
  </w:style>
  <w:style w:type="character" w:styleId="af">
    <w:name w:val="Hyperlink"/>
    <w:basedOn w:val="a0"/>
    <w:uiPriority w:val="99"/>
    <w:unhideWhenUsed/>
    <w:rsid w:val="001D421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D421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4335"/>
    <w:rPr>
      <w:color w:val="954F72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BD27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734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ibliography"/>
    <w:basedOn w:val="a"/>
    <w:next w:val="a"/>
    <w:uiPriority w:val="37"/>
    <w:unhideWhenUsed/>
    <w:rsid w:val="00B63077"/>
    <w:pPr>
      <w:spacing w:after="0"/>
      <w:ind w:left="720" w:hanging="720"/>
    </w:pPr>
  </w:style>
  <w:style w:type="character" w:styleId="af5">
    <w:name w:val="annotation reference"/>
    <w:basedOn w:val="a0"/>
    <w:uiPriority w:val="99"/>
    <w:semiHidden/>
    <w:unhideWhenUsed/>
    <w:rsid w:val="001174CC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1174CC"/>
    <w:pPr>
      <w:spacing w:line="240" w:lineRule="auto"/>
    </w:pPr>
    <w:rPr>
      <w:sz w:val="20"/>
      <w:szCs w:val="20"/>
    </w:rPr>
  </w:style>
  <w:style w:type="character" w:customStyle="1" w:styleId="af7">
    <w:name w:val="批注文字 字符"/>
    <w:basedOn w:val="a0"/>
    <w:link w:val="af6"/>
    <w:uiPriority w:val="99"/>
    <w:semiHidden/>
    <w:rsid w:val="001174CC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1174CC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1174CC"/>
    <w:rPr>
      <w:b/>
      <w:bCs/>
      <w:sz w:val="20"/>
      <w:szCs w:val="20"/>
    </w:rPr>
  </w:style>
  <w:style w:type="paragraph" w:styleId="afa">
    <w:name w:val="caption"/>
    <w:basedOn w:val="a"/>
    <w:next w:val="a"/>
    <w:uiPriority w:val="35"/>
    <w:unhideWhenUsed/>
    <w:qFormat/>
    <w:rsid w:val="00B20113"/>
    <w:pPr>
      <w:keepNext/>
      <w:keepLines/>
      <w:spacing w:after="200" w:line="240" w:lineRule="auto"/>
      <w:jc w:val="center"/>
    </w:pPr>
    <w:rPr>
      <w:b/>
      <w:iCs/>
      <w:sz w:val="20"/>
      <w:szCs w:val="18"/>
    </w:rPr>
  </w:style>
  <w:style w:type="table" w:customStyle="1" w:styleId="3LineTable">
    <w:name w:val="3 Line Table"/>
    <w:basedOn w:val="a1"/>
    <w:uiPriority w:val="99"/>
    <w:rsid w:val="00D857AD"/>
    <w:pPr>
      <w:keepNext/>
      <w:spacing w:after="0" w:line="240" w:lineRule="auto"/>
      <w:contextualSpacing/>
      <w:jc w:val="center"/>
    </w:pPr>
    <w:rPr>
      <w:sz w:val="18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cantSplit/>
      <w:jc w:val="center"/>
    </w:trPr>
    <w:tcPr>
      <w:vAlign w:val="center"/>
    </w:tcPr>
    <w:tblStylePr w:type="firstRow">
      <w:pPr>
        <w:wordWrap/>
        <w:jc w:val="center"/>
      </w:pPr>
      <w:rPr>
        <w:rFonts w:asciiTheme="majorHAnsi" w:hAnsiTheme="majorHAnsi"/>
        <w:b/>
        <w:sz w:val="20"/>
      </w:rPr>
      <w:tblPr/>
      <w:trPr>
        <w:cantSplit/>
        <w:tblHeader/>
      </w:trPr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Code">
    <w:name w:val="Code"/>
    <w:basedOn w:val="a"/>
    <w:link w:val="CodeChar"/>
    <w:qFormat/>
    <w:rsid w:val="00EA49CD"/>
    <w:pPr>
      <w:spacing w:line="240" w:lineRule="auto"/>
    </w:pPr>
    <w:rPr>
      <w:rFonts w:ascii="Consolas" w:eastAsia="Inziu IosevkaCC Slab SC" w:hAnsi="Consolas" w:cs="Inziu IosevkaCC Slab SC"/>
    </w:rPr>
  </w:style>
  <w:style w:type="character" w:customStyle="1" w:styleId="CodeChar">
    <w:name w:val="Code Char"/>
    <w:basedOn w:val="a0"/>
    <w:link w:val="Code"/>
    <w:rsid w:val="00EA49CD"/>
    <w:rPr>
      <w:rFonts w:ascii="Consolas" w:eastAsia="Inziu IosevkaCC Slab SC" w:hAnsi="Consolas" w:cs="Inziu IosevkaCC Slab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 + Times New Roman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13BF9FB1F8A3346BD987A1DFF9B2A69" ma:contentTypeVersion="8" ma:contentTypeDescription="新建文档。" ma:contentTypeScope="" ma:versionID="54348341d00e067f61373da577a69211">
  <xsd:schema xmlns:xsd="http://www.w3.org/2001/XMLSchema" xmlns:xs="http://www.w3.org/2001/XMLSchema" xmlns:p="http://schemas.microsoft.com/office/2006/metadata/properties" xmlns:ns3="e5f369c6-0124-4a2a-88cb-617ca12f218a" targetNamespace="http://schemas.microsoft.com/office/2006/metadata/properties" ma:root="true" ma:fieldsID="9ba3e73edb349ea56f73574f6ebea475" ns3:_="">
    <xsd:import namespace="e5f369c6-0124-4a2a-88cb-617ca12f21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69c6-0124-4a2a-88cb-617ca12f2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E3DBEC-3568-4E8C-9805-9457BE868A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887D0E-100C-4831-A2E2-F283A1DEC6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242192-3787-4F84-BDA1-5806A7769E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09A603-D76F-4F9F-9B98-7C1829F88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f369c6-0124-4a2a-88cb-617ca12f2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betaStability.docx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GAO</dc:creator>
  <cp:keywords/>
  <dc:description/>
  <cp:lastModifiedBy>Yu GAO</cp:lastModifiedBy>
  <cp:revision>2</cp:revision>
  <dcterms:created xsi:type="dcterms:W3CDTF">2026-02-24T06:33:00Z</dcterms:created>
  <dcterms:modified xsi:type="dcterms:W3CDTF">2026-02-24T06:33:00Z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0x010100E13BF9FB1F8A3346BD987A1DFF9B2A69</vt:lpwstr>
  </property>
  <property fmtid="{D5CDD505-2E9C-101B-9397-08002B2CF9AE}" pid="3" name="ZOTERO_PREF_1">
    <vt:lpwstr>&lt;data data-version="3" zotero-version="6.0.8"&gt;&lt;session id="xlskNHxZ"/&gt;&lt;style id="http://www.zotero.org/styles/methods-in-ecology-and-evolution" hasBibliography="1" bibliographyStyleHasBeenSet="1"/&gt;&lt;prefs&gt;&lt;pref name="fieldType" value="Field"/&gt;&lt;pref name="a</vt:lpwstr>
  </property>
  <property fmtid="{D5CDD505-2E9C-101B-9397-08002B2CF9AE}" pid="4" name="ZOTERO_PREF_2">
    <vt:lpwstr>utomaticJournalAbbreviations" value="true"/&gt;&lt;/prefs&gt;&lt;/data&gt;</vt:lpwstr>
  </property>
</Properties>
</file>